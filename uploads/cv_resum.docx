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14:paraId="2A98D932" w14:textId="77777777" w:rsidTr="001B2ABD">
        <w:trPr>
          <w:trHeight w:val="4410"/>
        </w:trPr>
        <w:tc>
          <w:tcPr>
            <w:tcW w:w="3600" w:type="dxa"/>
            <w:vAlign w:val="bottom"/>
          </w:tcPr>
          <w:p w14:paraId="3981F3A7" w14:textId="7F7C0B45" w:rsidR="001B2ABD" w:rsidRDefault="00900EB7" w:rsidP="00900EB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4C94449" wp14:editId="639C451E">
                  <wp:extent cx="1653193" cy="2188210"/>
                  <wp:effectExtent l="0" t="0" r="4445" b="2540"/>
                  <wp:docPr id="2770221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022109" name="Picture 277022109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7355" cy="2220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</w:tcPr>
          <w:p w14:paraId="496D18BF" w14:textId="03001B21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  <w:vAlign w:val="bottom"/>
          </w:tcPr>
          <w:p w14:paraId="795B315F" w14:textId="393979E0" w:rsidR="001B2ABD" w:rsidRDefault="00143C67" w:rsidP="001B2ABD">
            <w:pPr>
              <w:pStyle w:val="Title"/>
            </w:pPr>
            <w:r>
              <w:t>karan kashyap</w:t>
            </w:r>
          </w:p>
          <w:p w14:paraId="3A820F7C" w14:textId="7B15FB7B" w:rsidR="001B2ABD" w:rsidRDefault="00143C67" w:rsidP="001B2ABD">
            <w:pPr>
              <w:pStyle w:val="Subtitle"/>
            </w:pPr>
            <w:r w:rsidRPr="006B3283">
              <w:rPr>
                <w:spacing w:val="161"/>
                <w:w w:val="100"/>
              </w:rPr>
              <w:t>Studen</w:t>
            </w:r>
            <w:r w:rsidRPr="006B3283">
              <w:rPr>
                <w:spacing w:val="1"/>
                <w:w w:val="100"/>
              </w:rPr>
              <w:t>t</w:t>
            </w:r>
          </w:p>
        </w:tc>
      </w:tr>
      <w:tr w:rsidR="001B2ABD" w14:paraId="456A2F9C" w14:textId="77777777" w:rsidTr="001B2ABD">
        <w:tc>
          <w:tcPr>
            <w:tcW w:w="3600" w:type="dxa"/>
          </w:tcPr>
          <w:sdt>
            <w:sdtPr>
              <w:id w:val="-1711873194"/>
              <w:placeholder>
                <w:docPart w:val="F6EA162E1BA841248D569D1D6666EEA2"/>
              </w:placeholder>
              <w:temporary/>
              <w:showingPlcHdr/>
              <w15:appearance w15:val="hidden"/>
            </w:sdtPr>
            <w:sdtContent>
              <w:p w14:paraId="44D12223" w14:textId="77777777" w:rsidR="001B2ABD" w:rsidRDefault="00036450" w:rsidP="00036450">
                <w:pPr>
                  <w:pStyle w:val="Heading3"/>
                </w:pPr>
                <w:r w:rsidRPr="00D5459D">
                  <w:t>Profile</w:t>
                </w:r>
              </w:p>
            </w:sdtContent>
          </w:sdt>
          <w:p w14:paraId="5F057738" w14:textId="2DA67293" w:rsidR="00036450" w:rsidRDefault="00316360" w:rsidP="00316360">
            <w:r>
              <w:t xml:space="preserve">Senior Web Developer specializing in front and development. Experienced with all stages of the development cycle for dynamic web projects. Well-versed in numerous programming language including HTMLS, PHP OOP, JavaScript, CSS, MySQL. Strong background in project management and customer relations. </w:t>
            </w:r>
          </w:p>
          <w:p w14:paraId="6FBB7715" w14:textId="77777777" w:rsidR="00036450" w:rsidRDefault="00036450" w:rsidP="00036450"/>
          <w:sdt>
            <w:sdtPr>
              <w:id w:val="-1954003311"/>
              <w:placeholder>
                <w:docPart w:val="C94A4C86E2EC4EFA9115FB238FA949D8"/>
              </w:placeholder>
              <w:temporary/>
              <w:showingPlcHdr/>
              <w15:appearance w15:val="hidden"/>
            </w:sdtPr>
            <w:sdtContent>
              <w:p w14:paraId="05D4555F" w14:textId="77777777" w:rsidR="00036450" w:rsidRPr="00CB0055" w:rsidRDefault="00CB0055" w:rsidP="00CB0055">
                <w:pPr>
                  <w:pStyle w:val="Heading3"/>
                </w:pPr>
                <w:r w:rsidRPr="00CB0055">
                  <w:t>Contact</w:t>
                </w:r>
              </w:p>
            </w:sdtContent>
          </w:sdt>
          <w:sdt>
            <w:sdtPr>
              <w:id w:val="1111563247"/>
              <w:placeholder>
                <w:docPart w:val="0F917F4D19E549CC9D3565FFBFF61F0C"/>
              </w:placeholder>
              <w:temporary/>
              <w:showingPlcHdr/>
              <w15:appearance w15:val="hidden"/>
            </w:sdtPr>
            <w:sdtContent>
              <w:p w14:paraId="3DDBD0FD" w14:textId="77777777" w:rsidR="004D3011" w:rsidRDefault="004D3011" w:rsidP="004D3011">
                <w:r w:rsidRPr="004D3011">
                  <w:t>PHONE:</w:t>
                </w:r>
              </w:p>
            </w:sdtContent>
          </w:sdt>
          <w:p w14:paraId="34ED4B95" w14:textId="5D025C3D" w:rsidR="004D3011" w:rsidRDefault="00316360" w:rsidP="004D3011">
            <w:r>
              <w:t>+91 2076668555</w:t>
            </w:r>
          </w:p>
          <w:p w14:paraId="0E796C86" w14:textId="77777777" w:rsidR="004D3011" w:rsidRPr="004D3011" w:rsidRDefault="004D3011" w:rsidP="004D3011"/>
          <w:p w14:paraId="6344F88A" w14:textId="5838460E" w:rsidR="004D3011" w:rsidRDefault="00030A62" w:rsidP="004D3011">
            <w:r>
              <w:t>ADDRESS:</w:t>
            </w:r>
          </w:p>
          <w:p w14:paraId="67FFB83F" w14:textId="3B25CD3E" w:rsidR="004D3011" w:rsidRDefault="00030A62" w:rsidP="004D3011">
            <w:r>
              <w:t>177 Great Street, Hardoi</w:t>
            </w:r>
          </w:p>
          <w:p w14:paraId="584C3B3A" w14:textId="77777777" w:rsidR="004D3011" w:rsidRDefault="004D3011" w:rsidP="004D3011"/>
          <w:sdt>
            <w:sdtPr>
              <w:id w:val="-240260293"/>
              <w:placeholder>
                <w:docPart w:val="32A49449C0BF478DB910F0797B8903BF"/>
              </w:placeholder>
              <w:temporary/>
              <w:showingPlcHdr/>
              <w15:appearance w15:val="hidden"/>
            </w:sdtPr>
            <w:sdtContent>
              <w:p w14:paraId="7F8900F3" w14:textId="77777777" w:rsidR="004D3011" w:rsidRDefault="004D3011" w:rsidP="004D3011">
                <w:r w:rsidRPr="004D3011">
                  <w:t>EMAIL:</w:t>
                </w:r>
              </w:p>
            </w:sdtContent>
          </w:sdt>
          <w:p w14:paraId="45F66529" w14:textId="35F5EB07" w:rsidR="00036450" w:rsidRPr="00E4381A" w:rsidRDefault="00030A62" w:rsidP="004D3011">
            <w:pPr>
              <w:rPr>
                <w:rStyle w:val="Hyperlink"/>
              </w:rPr>
            </w:pPr>
            <w:r>
              <w:t>Karan123@gmail.com</w:t>
            </w:r>
          </w:p>
          <w:sdt>
            <w:sdtPr>
              <w:id w:val="-1444214663"/>
              <w:placeholder>
                <w:docPart w:val="3CE7EAB031474790A5C89EF60F02E2F8"/>
              </w:placeholder>
              <w:temporary/>
              <w:showingPlcHdr/>
              <w15:appearance w15:val="hidden"/>
            </w:sdtPr>
            <w:sdtContent>
              <w:p w14:paraId="1893AB8A" w14:textId="77777777" w:rsidR="004D3011" w:rsidRPr="00CB0055" w:rsidRDefault="00CB0055" w:rsidP="00CB0055">
                <w:pPr>
                  <w:pStyle w:val="Heading3"/>
                </w:pPr>
                <w:r w:rsidRPr="00CB0055">
                  <w:t>Hobbies</w:t>
                </w:r>
              </w:p>
            </w:sdtContent>
          </w:sdt>
          <w:p w14:paraId="74289835" w14:textId="1656E533" w:rsidR="004D3011" w:rsidRDefault="00030A62" w:rsidP="00030A62">
            <w:pPr>
              <w:pStyle w:val="ListParagraph"/>
              <w:numPr>
                <w:ilvl w:val="0"/>
                <w:numId w:val="6"/>
              </w:numPr>
            </w:pPr>
            <w:r>
              <w:t>Writing</w:t>
            </w:r>
          </w:p>
          <w:p w14:paraId="061E96C2" w14:textId="73718570" w:rsidR="00030A62" w:rsidRDefault="00030A62" w:rsidP="00030A62">
            <w:pPr>
              <w:pStyle w:val="ListParagraph"/>
              <w:numPr>
                <w:ilvl w:val="0"/>
                <w:numId w:val="6"/>
              </w:numPr>
            </w:pPr>
            <w:r>
              <w:t>Sketching</w:t>
            </w:r>
          </w:p>
          <w:p w14:paraId="0C682F95" w14:textId="289366B2" w:rsidR="00030A62" w:rsidRDefault="00030A62" w:rsidP="00030A62">
            <w:pPr>
              <w:pStyle w:val="ListParagraph"/>
              <w:numPr>
                <w:ilvl w:val="0"/>
                <w:numId w:val="6"/>
              </w:numPr>
            </w:pPr>
            <w:r>
              <w:t xml:space="preserve">Photography </w:t>
            </w:r>
          </w:p>
          <w:p w14:paraId="1B32CF86" w14:textId="49DC8337" w:rsidR="00030A62" w:rsidRDefault="00030A62" w:rsidP="00030A62">
            <w:pPr>
              <w:pStyle w:val="ListParagraph"/>
              <w:numPr>
                <w:ilvl w:val="0"/>
                <w:numId w:val="6"/>
              </w:numPr>
            </w:pPr>
            <w:r>
              <w:t xml:space="preserve">Design </w:t>
            </w:r>
          </w:p>
          <w:p w14:paraId="5464299B" w14:textId="15B1037A" w:rsidR="004D3011" w:rsidRDefault="004D3011" w:rsidP="004D3011"/>
          <w:p w14:paraId="219CFEFF" w14:textId="4347AFB7" w:rsidR="004D3011" w:rsidRDefault="004D3011" w:rsidP="004D3011"/>
          <w:p w14:paraId="1EEF2E64" w14:textId="6D6AB2DE" w:rsidR="004D3011" w:rsidRPr="004D3011" w:rsidRDefault="004D3011" w:rsidP="004D3011"/>
        </w:tc>
        <w:tc>
          <w:tcPr>
            <w:tcW w:w="720" w:type="dxa"/>
          </w:tcPr>
          <w:p w14:paraId="58D37D2E" w14:textId="7CC2844F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sdt>
            <w:sdtPr>
              <w:id w:val="1049110328"/>
              <w:placeholder>
                <w:docPart w:val="F8B48248A51B4CBC823865DC32C1FDEA"/>
              </w:placeholder>
              <w:temporary/>
              <w:showingPlcHdr/>
              <w15:appearance w15:val="hidden"/>
            </w:sdtPr>
            <w:sdtContent>
              <w:p w14:paraId="44763928" w14:textId="77777777" w:rsidR="001B2ABD" w:rsidRDefault="00E25A26" w:rsidP="00036450">
                <w:pPr>
                  <w:pStyle w:val="Heading2"/>
                </w:pPr>
                <w:r w:rsidRPr="00036450">
                  <w:t>EDUCATION</w:t>
                </w:r>
              </w:p>
            </w:sdtContent>
          </w:sdt>
          <w:p w14:paraId="37A6C901" w14:textId="78D0D4DA" w:rsidR="004D3011" w:rsidRDefault="00143C67" w:rsidP="00143C67">
            <w:pPr>
              <w:pStyle w:val="Heading4"/>
            </w:pPr>
            <w:r>
              <w:t xml:space="preserve">ST. XAVIER’s SCHOOL PIHNAI, HARDOI </w:t>
            </w:r>
          </w:p>
          <w:p w14:paraId="7BACF0B2" w14:textId="559D9228" w:rsidR="00143C67" w:rsidRPr="00143C67" w:rsidRDefault="00143C67" w:rsidP="00143C67">
            <w:r>
              <w:t>10</w:t>
            </w:r>
            <w:r w:rsidRPr="00143C67">
              <w:rPr>
                <w:vertAlign w:val="superscript"/>
              </w:rPr>
              <w:t>th</w:t>
            </w:r>
            <w:r>
              <w:t xml:space="preserve"> CBSE BOARD – 2021-2022</w:t>
            </w:r>
          </w:p>
          <w:p w14:paraId="147A0787" w14:textId="77777777" w:rsidR="00036450" w:rsidRDefault="00036450" w:rsidP="00036450"/>
          <w:p w14:paraId="287F898E" w14:textId="2572FE75" w:rsidR="00036450" w:rsidRPr="00B359E4" w:rsidRDefault="00143C67" w:rsidP="00B359E4">
            <w:pPr>
              <w:pStyle w:val="Heading4"/>
            </w:pPr>
            <w:r>
              <w:t>ST. XAVIER’s SCHOOL HARDOI</w:t>
            </w:r>
          </w:p>
          <w:p w14:paraId="30B9ABE7" w14:textId="1D005AAC" w:rsidR="00036450" w:rsidRDefault="00036450" w:rsidP="00A3507D">
            <w:pPr>
              <w:pStyle w:val="Date"/>
            </w:pPr>
            <w:r w:rsidRPr="00B359E4">
              <w:t xml:space="preserve"> </w:t>
            </w:r>
            <w:r w:rsidR="00143C67">
              <w:t>12</w:t>
            </w:r>
            <w:r w:rsidR="00143C67" w:rsidRPr="00143C67">
              <w:rPr>
                <w:vertAlign w:val="superscript"/>
              </w:rPr>
              <w:t>TH</w:t>
            </w:r>
            <w:r w:rsidR="00143C67">
              <w:t xml:space="preserve"> CBSE BOARD- 2023-2024</w:t>
            </w:r>
          </w:p>
          <w:sdt>
            <w:sdtPr>
              <w:id w:val="1001553383"/>
              <w:placeholder>
                <w:docPart w:val="47F5B393D3924EA7BEF870A4F15183B8"/>
              </w:placeholder>
              <w:temporary/>
              <w:showingPlcHdr/>
              <w15:appearance w15:val="hidden"/>
            </w:sdtPr>
            <w:sdtContent>
              <w:p w14:paraId="5E048E97" w14:textId="77777777" w:rsidR="00036450" w:rsidRDefault="00036450" w:rsidP="00036450">
                <w:pPr>
                  <w:pStyle w:val="Heading2"/>
                </w:pPr>
                <w:r w:rsidRPr="00036450">
                  <w:t>WORK EXPERIENCE</w:t>
                </w:r>
              </w:p>
            </w:sdtContent>
          </w:sdt>
          <w:p w14:paraId="6FDF103E" w14:textId="119A7189" w:rsidR="00036450" w:rsidRDefault="00A3507D" w:rsidP="00B359E4">
            <w:pPr>
              <w:pStyle w:val="Heading4"/>
            </w:pPr>
            <w:r>
              <w:t>Ginyard International Co.</w:t>
            </w:r>
            <w:r w:rsidR="00036450">
              <w:t xml:space="preserve"> </w:t>
            </w:r>
            <w:r w:rsidR="00036450" w:rsidRPr="00036450">
              <w:t xml:space="preserve"> </w:t>
            </w:r>
          </w:p>
          <w:p w14:paraId="0DF32F88" w14:textId="68085ADF" w:rsidR="00A3507D" w:rsidRPr="00A3507D" w:rsidRDefault="00A3507D" w:rsidP="00A3507D">
            <w:r>
              <w:t>Product Design Manager</w:t>
            </w:r>
          </w:p>
          <w:p w14:paraId="5B7F0F1C" w14:textId="63DD42A0" w:rsidR="00036450" w:rsidRPr="00036450" w:rsidRDefault="00A3507D" w:rsidP="00B359E4">
            <w:pPr>
              <w:pStyle w:val="Date"/>
            </w:pPr>
            <w:r>
              <w:t>2020</w:t>
            </w:r>
            <w:r w:rsidR="00036450" w:rsidRPr="00036450">
              <w:t>–</w:t>
            </w:r>
            <w:r>
              <w:t>2023</w:t>
            </w:r>
          </w:p>
          <w:p w14:paraId="3473974A" w14:textId="035BCCCF" w:rsidR="00036450" w:rsidRDefault="00A3507D" w:rsidP="00CF573B">
            <w:pPr>
              <w:pStyle w:val="ListParagraph"/>
              <w:numPr>
                <w:ilvl w:val="0"/>
                <w:numId w:val="2"/>
              </w:numPr>
            </w:pPr>
            <w:r>
              <w:t>Working wide the wider development team.</w:t>
            </w:r>
          </w:p>
          <w:p w14:paraId="14E7F86F" w14:textId="66A50669" w:rsidR="00A3507D" w:rsidRDefault="00A3507D" w:rsidP="00CF573B">
            <w:pPr>
              <w:pStyle w:val="ListParagraph"/>
              <w:numPr>
                <w:ilvl w:val="0"/>
                <w:numId w:val="2"/>
              </w:numPr>
            </w:pPr>
            <w:r>
              <w:t>Manage website design, content, and SEO Marketing, Branding and Logo Design</w:t>
            </w:r>
          </w:p>
          <w:p w14:paraId="517FBDDC" w14:textId="77777777" w:rsidR="004D3011" w:rsidRDefault="004D3011" w:rsidP="00036450"/>
          <w:p w14:paraId="2CA381CE" w14:textId="1C5DD3E3" w:rsidR="004D3011" w:rsidRDefault="00900EB7" w:rsidP="00B359E4">
            <w:pPr>
              <w:pStyle w:val="Heading4"/>
            </w:pPr>
            <w:r>
              <w:t>Ginya</w:t>
            </w:r>
            <w:r w:rsidR="00343EA7">
              <w:t>rd</w:t>
            </w:r>
            <w:r w:rsidR="004D3011" w:rsidRPr="004D3011">
              <w:t xml:space="preserve"> </w:t>
            </w:r>
            <w:r w:rsidR="00A3507D">
              <w:t>Industries</w:t>
            </w:r>
            <w:r w:rsidR="004D3011" w:rsidRPr="004D3011">
              <w:t xml:space="preserve"> </w:t>
            </w:r>
          </w:p>
          <w:p w14:paraId="4BB27849" w14:textId="01C1283A" w:rsidR="00A3507D" w:rsidRPr="00A3507D" w:rsidRDefault="00A3507D" w:rsidP="00A3507D">
            <w:r>
              <w:t>Product Design Manager</w:t>
            </w:r>
          </w:p>
          <w:p w14:paraId="17B7905C" w14:textId="3BD439F4" w:rsidR="004D3011" w:rsidRPr="004D3011" w:rsidRDefault="00CF573B" w:rsidP="00B359E4">
            <w:pPr>
              <w:pStyle w:val="Date"/>
            </w:pPr>
            <w:r>
              <w:t>2019</w:t>
            </w:r>
            <w:r w:rsidR="004D3011" w:rsidRPr="004D3011">
              <w:t>–</w:t>
            </w:r>
            <w:r>
              <w:t>2020</w:t>
            </w:r>
          </w:p>
          <w:p w14:paraId="58C0E505" w14:textId="77777777" w:rsidR="00CF573B" w:rsidRDefault="00CF573B" w:rsidP="00CF573B">
            <w:pPr>
              <w:pStyle w:val="ListParagraph"/>
              <w:numPr>
                <w:ilvl w:val="0"/>
                <w:numId w:val="2"/>
              </w:numPr>
            </w:pPr>
            <w:r>
              <w:t>Working wide the wider development team.</w:t>
            </w:r>
          </w:p>
          <w:p w14:paraId="7829C8B3" w14:textId="0F82F6CB" w:rsidR="004D3011" w:rsidRPr="004D3011" w:rsidRDefault="00CF573B" w:rsidP="00316360">
            <w:pPr>
              <w:pStyle w:val="ListParagraph"/>
              <w:numPr>
                <w:ilvl w:val="0"/>
                <w:numId w:val="2"/>
              </w:numPr>
            </w:pPr>
            <w:r>
              <w:t>Manage website design, content, and SEO Marketing, Branding and Logo Design</w:t>
            </w:r>
          </w:p>
          <w:p w14:paraId="76056C77" w14:textId="77777777" w:rsidR="004D3011" w:rsidRDefault="004D3011" w:rsidP="00036450"/>
          <w:p w14:paraId="491F11BB" w14:textId="6D6594DC" w:rsidR="004D3011" w:rsidRDefault="00CF573B" w:rsidP="00B359E4">
            <w:pPr>
              <w:pStyle w:val="Heading4"/>
            </w:pPr>
            <w:r>
              <w:t>Ginyard International</w:t>
            </w:r>
            <w:r w:rsidR="004D3011" w:rsidRPr="004D3011">
              <w:t xml:space="preserve">  </w:t>
            </w:r>
          </w:p>
          <w:p w14:paraId="1C12CF61" w14:textId="7E729108" w:rsidR="00CF573B" w:rsidRPr="00CF573B" w:rsidRDefault="00CF573B" w:rsidP="00CF573B">
            <w:r>
              <w:t>Product Design Manager</w:t>
            </w:r>
          </w:p>
          <w:p w14:paraId="1505B776" w14:textId="48BF1A63" w:rsidR="004D3011" w:rsidRPr="004D3011" w:rsidRDefault="00CF573B" w:rsidP="00316360">
            <w:pPr>
              <w:pStyle w:val="Date"/>
            </w:pPr>
            <w:r>
              <w:t>2017</w:t>
            </w:r>
            <w:r w:rsidR="004D3011" w:rsidRPr="004D3011">
              <w:t>–</w:t>
            </w:r>
            <w:r>
              <w:t>2019</w:t>
            </w:r>
          </w:p>
          <w:p w14:paraId="6A92317C" w14:textId="77777777" w:rsidR="00CF573B" w:rsidRDefault="00CF573B" w:rsidP="00CF573B">
            <w:pPr>
              <w:pStyle w:val="ListParagraph"/>
              <w:numPr>
                <w:ilvl w:val="0"/>
                <w:numId w:val="2"/>
              </w:numPr>
            </w:pPr>
            <w:r>
              <w:t>Working wide the wider development team.</w:t>
            </w:r>
          </w:p>
          <w:p w14:paraId="058145A1" w14:textId="77777777" w:rsidR="00CF573B" w:rsidRDefault="00CF573B" w:rsidP="00CF573B">
            <w:pPr>
              <w:pStyle w:val="ListParagraph"/>
              <w:numPr>
                <w:ilvl w:val="0"/>
                <w:numId w:val="2"/>
              </w:numPr>
            </w:pPr>
            <w:r>
              <w:t>Manage website design, content, and SEO Marketing, Branding and Logo Design</w:t>
            </w:r>
          </w:p>
          <w:p w14:paraId="175BF579" w14:textId="77777777" w:rsidR="004D3011" w:rsidRDefault="004D3011" w:rsidP="00036450"/>
          <w:sdt>
            <w:sdtPr>
              <w:id w:val="1669594239"/>
              <w:placeholder>
                <w:docPart w:val="704321D056D64FAFBC92F8D44373CDE3"/>
              </w:placeholder>
              <w:temporary/>
              <w:showingPlcHdr/>
              <w15:appearance w15:val="hidden"/>
            </w:sdtPr>
            <w:sdtContent>
              <w:p w14:paraId="3DE4E100" w14:textId="77777777" w:rsidR="00036450" w:rsidRDefault="00180329" w:rsidP="00036450">
                <w:pPr>
                  <w:pStyle w:val="Heading2"/>
                </w:pPr>
                <w:r w:rsidRPr="00036450">
                  <w:rPr>
                    <w:rStyle w:val="Heading2Char"/>
                    <w:b/>
                    <w:bCs/>
                    <w:caps/>
                  </w:rPr>
                  <w:t>SKILLS</w:t>
                </w:r>
              </w:p>
            </w:sdtContent>
          </w:sdt>
          <w:p w14:paraId="23F94FC4" w14:textId="77777777" w:rsidR="00036450" w:rsidRDefault="00CF573B" w:rsidP="00316360">
            <w:pPr>
              <w:pStyle w:val="ListParagraph"/>
              <w:numPr>
                <w:ilvl w:val="0"/>
                <w:numId w:val="5"/>
              </w:numPr>
              <w:rPr>
                <w:noProof/>
              </w:rPr>
            </w:pPr>
            <w:r>
              <w:rPr>
                <w:noProof/>
              </w:rPr>
              <w:t>Management skills</w:t>
            </w:r>
          </w:p>
          <w:p w14:paraId="5B5CB080" w14:textId="77777777" w:rsidR="00CF573B" w:rsidRDefault="00CF573B" w:rsidP="00316360">
            <w:pPr>
              <w:pStyle w:val="ListParagraph"/>
              <w:numPr>
                <w:ilvl w:val="0"/>
                <w:numId w:val="5"/>
              </w:numPr>
              <w:rPr>
                <w:noProof/>
              </w:rPr>
            </w:pPr>
            <w:r>
              <w:rPr>
                <w:noProof/>
              </w:rPr>
              <w:t>Creativity</w:t>
            </w:r>
          </w:p>
          <w:p w14:paraId="460868F8" w14:textId="77777777" w:rsidR="00CF573B" w:rsidRDefault="00CF573B" w:rsidP="00316360">
            <w:pPr>
              <w:pStyle w:val="ListParagraph"/>
              <w:numPr>
                <w:ilvl w:val="0"/>
                <w:numId w:val="5"/>
              </w:numPr>
              <w:rPr>
                <w:noProof/>
              </w:rPr>
            </w:pPr>
            <w:r>
              <w:rPr>
                <w:noProof/>
              </w:rPr>
              <w:t>Digital Marketing</w:t>
            </w:r>
          </w:p>
          <w:p w14:paraId="23E2F47C" w14:textId="77777777" w:rsidR="00CF573B" w:rsidRDefault="00CF573B" w:rsidP="00316360">
            <w:pPr>
              <w:pStyle w:val="ListParagraph"/>
              <w:numPr>
                <w:ilvl w:val="0"/>
                <w:numId w:val="5"/>
              </w:numPr>
              <w:rPr>
                <w:noProof/>
              </w:rPr>
            </w:pPr>
            <w:r>
              <w:rPr>
                <w:noProof/>
              </w:rPr>
              <w:t>Negotiation</w:t>
            </w:r>
          </w:p>
          <w:p w14:paraId="0A57A404" w14:textId="77777777" w:rsidR="00CF573B" w:rsidRDefault="00CF573B" w:rsidP="00316360">
            <w:pPr>
              <w:pStyle w:val="ListParagraph"/>
              <w:numPr>
                <w:ilvl w:val="0"/>
                <w:numId w:val="5"/>
              </w:numPr>
              <w:rPr>
                <w:noProof/>
              </w:rPr>
            </w:pPr>
            <w:r>
              <w:rPr>
                <w:noProof/>
              </w:rPr>
              <w:t xml:space="preserve">Critical Thinking </w:t>
            </w:r>
          </w:p>
          <w:p w14:paraId="10987FC4" w14:textId="488E4F59" w:rsidR="00CF573B" w:rsidRPr="00316360" w:rsidRDefault="00CF573B" w:rsidP="00316360">
            <w:pPr>
              <w:pStyle w:val="ListParagraph"/>
              <w:numPr>
                <w:ilvl w:val="0"/>
                <w:numId w:val="5"/>
              </w:numPr>
              <w:rPr>
                <w:color w:val="FFFFFF" w:themeColor="background1"/>
              </w:rPr>
            </w:pPr>
            <w:r>
              <w:rPr>
                <w:noProof/>
              </w:rPr>
              <w:t>Leadership</w:t>
            </w:r>
          </w:p>
        </w:tc>
      </w:tr>
    </w:tbl>
    <w:p w14:paraId="15B1505C" w14:textId="77777777" w:rsidR="003005E2" w:rsidRDefault="003005E2" w:rsidP="000C45FF">
      <w:pPr>
        <w:tabs>
          <w:tab w:val="left" w:pos="990"/>
        </w:tabs>
      </w:pPr>
    </w:p>
    <w:sectPr w:rsidR="003005E2" w:rsidSect="000C45FF">
      <w:head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168B55" w14:textId="77777777" w:rsidR="00912172" w:rsidRDefault="00912172" w:rsidP="000C45FF">
      <w:r>
        <w:separator/>
      </w:r>
    </w:p>
  </w:endnote>
  <w:endnote w:type="continuationSeparator" w:id="0">
    <w:p w14:paraId="4187FD72" w14:textId="77777777" w:rsidR="00912172" w:rsidRDefault="00912172" w:rsidP="000C45FF">
      <w:r>
        <w:continuationSeparator/>
      </w:r>
    </w:p>
  </w:endnote>
  <w:endnote w:type="continuationNotice" w:id="1">
    <w:p w14:paraId="02ABAB0A" w14:textId="77777777" w:rsidR="00912172" w:rsidRDefault="0091217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altName w:val="Cambria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C40B18" w14:textId="77777777" w:rsidR="00912172" w:rsidRDefault="00912172" w:rsidP="000C45FF">
      <w:r>
        <w:separator/>
      </w:r>
    </w:p>
  </w:footnote>
  <w:footnote w:type="continuationSeparator" w:id="0">
    <w:p w14:paraId="653E13A9" w14:textId="77777777" w:rsidR="00912172" w:rsidRDefault="00912172" w:rsidP="000C45FF">
      <w:r>
        <w:continuationSeparator/>
      </w:r>
    </w:p>
  </w:footnote>
  <w:footnote w:type="continuationNotice" w:id="1">
    <w:p w14:paraId="22DEA287" w14:textId="77777777" w:rsidR="00912172" w:rsidRDefault="0091217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37DA2B" w14:textId="77777777" w:rsidR="000C45FF" w:rsidRDefault="000C45F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A474985" wp14:editId="1BDC5AF2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3" name="Graphic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4A5C27"/>
    <w:multiLevelType w:val="hybridMultilevel"/>
    <w:tmpl w:val="1316BAE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E611AF"/>
    <w:multiLevelType w:val="hybridMultilevel"/>
    <w:tmpl w:val="57ACBA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EE1E58"/>
    <w:multiLevelType w:val="hybridMultilevel"/>
    <w:tmpl w:val="B6568A56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" w15:restartNumberingAfterBreak="0">
    <w:nsid w:val="68C947BD"/>
    <w:multiLevelType w:val="hybridMultilevel"/>
    <w:tmpl w:val="BBAA0D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C30484"/>
    <w:multiLevelType w:val="hybridMultilevel"/>
    <w:tmpl w:val="D93A15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B3534D"/>
    <w:multiLevelType w:val="hybridMultilevel"/>
    <w:tmpl w:val="EA4611C8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 w16cid:durableId="2064330293">
    <w:abstractNumId w:val="5"/>
  </w:num>
  <w:num w:numId="2" w16cid:durableId="276329919">
    <w:abstractNumId w:val="2"/>
  </w:num>
  <w:num w:numId="3" w16cid:durableId="1352760567">
    <w:abstractNumId w:val="4"/>
  </w:num>
  <w:num w:numId="4" w16cid:durableId="343091049">
    <w:abstractNumId w:val="0"/>
  </w:num>
  <w:num w:numId="5" w16cid:durableId="1951358315">
    <w:abstractNumId w:val="1"/>
  </w:num>
  <w:num w:numId="6" w16cid:durableId="20525324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C67"/>
    <w:rsid w:val="00030A62"/>
    <w:rsid w:val="00036450"/>
    <w:rsid w:val="00094499"/>
    <w:rsid w:val="000C45FF"/>
    <w:rsid w:val="000E3FD1"/>
    <w:rsid w:val="00112054"/>
    <w:rsid w:val="001317D8"/>
    <w:rsid w:val="00143C67"/>
    <w:rsid w:val="001525E1"/>
    <w:rsid w:val="00180329"/>
    <w:rsid w:val="00185A7D"/>
    <w:rsid w:val="0019001F"/>
    <w:rsid w:val="001A74A5"/>
    <w:rsid w:val="001B2ABD"/>
    <w:rsid w:val="001E0391"/>
    <w:rsid w:val="001E1759"/>
    <w:rsid w:val="001F1ECC"/>
    <w:rsid w:val="002400EB"/>
    <w:rsid w:val="00243F8F"/>
    <w:rsid w:val="00256CF7"/>
    <w:rsid w:val="00281FD5"/>
    <w:rsid w:val="002D625B"/>
    <w:rsid w:val="003005E2"/>
    <w:rsid w:val="0030481B"/>
    <w:rsid w:val="003156FC"/>
    <w:rsid w:val="00316360"/>
    <w:rsid w:val="003254B5"/>
    <w:rsid w:val="00343EA7"/>
    <w:rsid w:val="0037121F"/>
    <w:rsid w:val="003802BE"/>
    <w:rsid w:val="003910D8"/>
    <w:rsid w:val="003A6B7D"/>
    <w:rsid w:val="003B06CA"/>
    <w:rsid w:val="004071FC"/>
    <w:rsid w:val="00445947"/>
    <w:rsid w:val="004813B3"/>
    <w:rsid w:val="00496591"/>
    <w:rsid w:val="004C63E4"/>
    <w:rsid w:val="004D3011"/>
    <w:rsid w:val="00504828"/>
    <w:rsid w:val="005262AC"/>
    <w:rsid w:val="005D49F0"/>
    <w:rsid w:val="005E39D5"/>
    <w:rsid w:val="00600670"/>
    <w:rsid w:val="0062123A"/>
    <w:rsid w:val="00646E75"/>
    <w:rsid w:val="006771D0"/>
    <w:rsid w:val="006B3283"/>
    <w:rsid w:val="006C3A69"/>
    <w:rsid w:val="00715FCB"/>
    <w:rsid w:val="00743101"/>
    <w:rsid w:val="00764C9F"/>
    <w:rsid w:val="007775E1"/>
    <w:rsid w:val="00785AE3"/>
    <w:rsid w:val="007867A0"/>
    <w:rsid w:val="007927F5"/>
    <w:rsid w:val="00802CA0"/>
    <w:rsid w:val="008D6748"/>
    <w:rsid w:val="008D74F7"/>
    <w:rsid w:val="00900EB7"/>
    <w:rsid w:val="00912172"/>
    <w:rsid w:val="009260CD"/>
    <w:rsid w:val="00940A66"/>
    <w:rsid w:val="00952C25"/>
    <w:rsid w:val="009F50C4"/>
    <w:rsid w:val="00A2118D"/>
    <w:rsid w:val="00A3507D"/>
    <w:rsid w:val="00AD0A50"/>
    <w:rsid w:val="00AD76E2"/>
    <w:rsid w:val="00B20152"/>
    <w:rsid w:val="00B359E4"/>
    <w:rsid w:val="00B57D98"/>
    <w:rsid w:val="00B70850"/>
    <w:rsid w:val="00C066B6"/>
    <w:rsid w:val="00C37BA1"/>
    <w:rsid w:val="00C4674C"/>
    <w:rsid w:val="00C506CF"/>
    <w:rsid w:val="00C72BED"/>
    <w:rsid w:val="00C9578B"/>
    <w:rsid w:val="00CB0055"/>
    <w:rsid w:val="00CF573B"/>
    <w:rsid w:val="00CF7E66"/>
    <w:rsid w:val="00D2522B"/>
    <w:rsid w:val="00D422DE"/>
    <w:rsid w:val="00D54263"/>
    <w:rsid w:val="00D5459D"/>
    <w:rsid w:val="00DA1F4D"/>
    <w:rsid w:val="00DD172A"/>
    <w:rsid w:val="00DE231A"/>
    <w:rsid w:val="00DF5C75"/>
    <w:rsid w:val="00E0753C"/>
    <w:rsid w:val="00E25A26"/>
    <w:rsid w:val="00E4381A"/>
    <w:rsid w:val="00E55D74"/>
    <w:rsid w:val="00EB0CCC"/>
    <w:rsid w:val="00F21D32"/>
    <w:rsid w:val="00F60274"/>
    <w:rsid w:val="00F77FB9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3AA508"/>
  <w14:defaultImageDpi w14:val="32767"/>
  <w15:chartTrackingRefBased/>
  <w15:docId w15:val="{858A8C6D-B173-4C22-B259-309B0DBD4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B359E4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40A66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940A66"/>
    <w:rPr>
      <w:rFonts w:asciiTheme="majorHAnsi" w:eastAsiaTheme="majorEastAsia" w:hAnsiTheme="majorHAnsi" w:cstheme="majorBidi"/>
      <w:b/>
      <w:caps/>
      <w:color w:val="548AB7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  <w:style w:type="paragraph" w:styleId="ListParagraph">
    <w:name w:val="List Paragraph"/>
    <w:basedOn w:val="Normal"/>
    <w:uiPriority w:val="34"/>
    <w:semiHidden/>
    <w:qFormat/>
    <w:rsid w:val="00A350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rey\AppData\Local\Microsoft\Office\16.0\DTS\en-IN%7b423D38BC-3D3D-4101-80AE-79834DAE19B6%7d\%7bA50264CA-BAA7-403D-9DCA-7B609F3F8DAD%7dtf00546271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F6EA162E1BA841248D569D1D6666EE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7BBBA6-007C-4A3E-8226-E5B6A1F13300}"/>
      </w:docPartPr>
      <w:docPartBody>
        <w:p w:rsidR="00CA085B" w:rsidRDefault="00CA085B">
          <w:pPr>
            <w:pStyle w:val="F6EA162E1BA841248D569D1D6666EEA2"/>
          </w:pPr>
          <w:r w:rsidRPr="00D5459D">
            <w:t>Profile</w:t>
          </w:r>
        </w:p>
      </w:docPartBody>
    </w:docPart>
    <w:docPart>
      <w:docPartPr>
        <w:name w:val="C94A4C86E2EC4EFA9115FB238FA949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030D5D-5837-4C85-B832-07314C936D05}"/>
      </w:docPartPr>
      <w:docPartBody>
        <w:p w:rsidR="00CA085B" w:rsidRDefault="00CA085B">
          <w:pPr>
            <w:pStyle w:val="C94A4C86E2EC4EFA9115FB238FA949D8"/>
          </w:pPr>
          <w:r w:rsidRPr="00CB0055">
            <w:t>Contact</w:t>
          </w:r>
        </w:p>
      </w:docPartBody>
    </w:docPart>
    <w:docPart>
      <w:docPartPr>
        <w:name w:val="0F917F4D19E549CC9D3565FFBFF61F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8BF404-2AD0-4113-BA48-1EE33D06ECF7}"/>
      </w:docPartPr>
      <w:docPartBody>
        <w:p w:rsidR="00CA085B" w:rsidRDefault="00CA085B">
          <w:pPr>
            <w:pStyle w:val="0F917F4D19E549CC9D3565FFBFF61F0C"/>
          </w:pPr>
          <w:r w:rsidRPr="004D3011">
            <w:t>PHONE:</w:t>
          </w:r>
        </w:p>
      </w:docPartBody>
    </w:docPart>
    <w:docPart>
      <w:docPartPr>
        <w:name w:val="32A49449C0BF478DB910F0797B8903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A35425-3B7B-4A1B-AE96-A25FDB92FA8F}"/>
      </w:docPartPr>
      <w:docPartBody>
        <w:p w:rsidR="00CA085B" w:rsidRDefault="00CA085B">
          <w:pPr>
            <w:pStyle w:val="32A49449C0BF478DB910F0797B8903BF"/>
          </w:pPr>
          <w:r w:rsidRPr="004D3011">
            <w:t>EMAIL:</w:t>
          </w:r>
        </w:p>
      </w:docPartBody>
    </w:docPart>
    <w:docPart>
      <w:docPartPr>
        <w:name w:val="3CE7EAB031474790A5C89EF60F02E2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92DF26-9B02-43C9-A75F-6F3F5A022679}"/>
      </w:docPartPr>
      <w:docPartBody>
        <w:p w:rsidR="00CA085B" w:rsidRDefault="00CA085B">
          <w:pPr>
            <w:pStyle w:val="3CE7EAB031474790A5C89EF60F02E2F8"/>
          </w:pPr>
          <w:r w:rsidRPr="00CB0055">
            <w:t>Hobbies</w:t>
          </w:r>
        </w:p>
      </w:docPartBody>
    </w:docPart>
    <w:docPart>
      <w:docPartPr>
        <w:name w:val="F8B48248A51B4CBC823865DC32C1FD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A33B60-2ECB-453D-8E14-C69226109EAD}"/>
      </w:docPartPr>
      <w:docPartBody>
        <w:p w:rsidR="00CA085B" w:rsidRDefault="00CA085B">
          <w:pPr>
            <w:pStyle w:val="F8B48248A51B4CBC823865DC32C1FDEA"/>
          </w:pPr>
          <w:r w:rsidRPr="00036450">
            <w:t>EDUCATION</w:t>
          </w:r>
        </w:p>
      </w:docPartBody>
    </w:docPart>
    <w:docPart>
      <w:docPartPr>
        <w:name w:val="47F5B393D3924EA7BEF870A4F15183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D0EC36-3D29-435E-B2B8-F12E4D990F1E}"/>
      </w:docPartPr>
      <w:docPartBody>
        <w:p w:rsidR="00CA085B" w:rsidRDefault="00CA085B">
          <w:pPr>
            <w:pStyle w:val="47F5B393D3924EA7BEF870A4F15183B8"/>
          </w:pPr>
          <w:r w:rsidRPr="00036450">
            <w:t>WORK EXPERIENCE</w:t>
          </w:r>
        </w:p>
      </w:docPartBody>
    </w:docPart>
    <w:docPart>
      <w:docPartPr>
        <w:name w:val="704321D056D64FAFBC92F8D44373CD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36DCE8-5DDE-46CE-8197-335FB7D05020}"/>
      </w:docPartPr>
      <w:docPartBody>
        <w:p w:rsidR="00CA085B" w:rsidRDefault="00CA085B">
          <w:pPr>
            <w:pStyle w:val="704321D056D64FAFBC92F8D44373CDE3"/>
          </w:pPr>
          <w:r w:rsidRPr="00036450">
            <w:rPr>
              <w:rStyle w:val="Heading2Char"/>
            </w:rPr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altName w:val="Cambria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85B"/>
    <w:rsid w:val="00185A7D"/>
    <w:rsid w:val="006B2E20"/>
    <w:rsid w:val="00CA085B"/>
    <w:rsid w:val="00EB0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kern w:val="0"/>
      <w:szCs w:val="26"/>
      <w:lang w:val="en-US"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6EA162E1BA841248D569D1D6666EEA2">
    <w:name w:val="F6EA162E1BA841248D569D1D6666EEA2"/>
  </w:style>
  <w:style w:type="paragraph" w:customStyle="1" w:styleId="C94A4C86E2EC4EFA9115FB238FA949D8">
    <w:name w:val="C94A4C86E2EC4EFA9115FB238FA949D8"/>
  </w:style>
  <w:style w:type="paragraph" w:customStyle="1" w:styleId="0F917F4D19E549CC9D3565FFBFF61F0C">
    <w:name w:val="0F917F4D19E549CC9D3565FFBFF61F0C"/>
  </w:style>
  <w:style w:type="paragraph" w:customStyle="1" w:styleId="32A49449C0BF478DB910F0797B8903BF">
    <w:name w:val="32A49449C0BF478DB910F0797B8903BF"/>
  </w:style>
  <w:style w:type="character" w:styleId="Hyperlink">
    <w:name w:val="Hyperlink"/>
    <w:basedOn w:val="DefaultParagraphFont"/>
    <w:uiPriority w:val="99"/>
    <w:unhideWhenUsed/>
    <w:rPr>
      <w:color w:val="C45911" w:themeColor="accent2" w:themeShade="BF"/>
      <w:u w:val="single"/>
    </w:rPr>
  </w:style>
  <w:style w:type="paragraph" w:customStyle="1" w:styleId="3CE7EAB031474790A5C89EF60F02E2F8">
    <w:name w:val="3CE7EAB031474790A5C89EF60F02E2F8"/>
  </w:style>
  <w:style w:type="paragraph" w:customStyle="1" w:styleId="F8B48248A51B4CBC823865DC32C1FDEA">
    <w:name w:val="F8B48248A51B4CBC823865DC32C1FDEA"/>
  </w:style>
  <w:style w:type="paragraph" w:customStyle="1" w:styleId="47F5B393D3924EA7BEF870A4F15183B8">
    <w:name w:val="47F5B393D3924EA7BEF870A4F15183B8"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kern w:val="0"/>
      <w:szCs w:val="26"/>
      <w:lang w:val="en-US" w:eastAsia="ja-JP"/>
      <w14:ligatures w14:val="none"/>
    </w:rPr>
  </w:style>
  <w:style w:type="paragraph" w:customStyle="1" w:styleId="704321D056D64FAFBC92F8D44373CDE3">
    <w:name w:val="704321D056D64FAFBC92F8D44373CDE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{A50264CA-BAA7-403D-9DCA-7B609F3F8DAD}tf00546271_win32</Template>
  <TotalTime>1</TotalTime>
  <Pages>1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shreya gupta</cp:lastModifiedBy>
  <cp:revision>2</cp:revision>
  <cp:lastPrinted>2024-09-03T14:13:00Z</cp:lastPrinted>
  <dcterms:created xsi:type="dcterms:W3CDTF">2024-09-04T01:16:00Z</dcterms:created>
  <dcterms:modified xsi:type="dcterms:W3CDTF">2024-09-03T14:13:00Z</dcterms:modified>
</cp:coreProperties>
</file>